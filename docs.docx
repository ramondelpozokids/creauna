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/docs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00_VISION.md 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01_PRODUCT.md 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02_ARQUITECTURA.md 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03_DESIGN_SYSTEM.md 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04_COPYWRITING.md 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05_COMPONENTS.md 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06_STACK.md 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07_DATABASE.md 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08_AGENTS.md 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09_ROADMAP.md 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10_RULES.md 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11_PROMPTS.md 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12_CHANGELOG.md 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13_DECISIONS.md 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14_SEO.md </w:t>
      </w:r>
    </w:p>
    <w:p>
      <w:pPr>
        <w:pStyle w:val="BodyText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15_BRANDING.md</w:t>
      </w:r>
    </w:p>
    <w:p>
      <w:pPr>
        <w:pStyle w:val="BodyText"/>
        <w:spacing w:before="0" w:after="283"/>
        <w:rPr/>
      </w:pPr>
      <w:r>
        <w:rPr/>
      </w:r>
    </w:p>
    <w:sectPr>
      <w:type w:val="nextPage"/>
      <w:pgSz w:w="8640" w:h="12983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Garamond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mirrorMargins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aramond" w:hAnsi="Garamond" w:eastAsia="NSimSun" w:cs="Garamond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Garamond" w:hAnsi="Garamond" w:eastAsia="NSimSun" w:cs="Garamond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Normal"/>
    <w:qFormat/>
    <w:pPr>
      <w:numPr>
        <w:ilvl w:val="0"/>
        <w:numId w:val="0"/>
      </w:numPr>
      <w:outlineLvl w:val="0"/>
    </w:pPr>
    <w:rPr>
      <w:b/>
    </w:rPr>
  </w:style>
  <w:style w:type="character" w:styleId="Hyperlink">
    <w:name w:val="Hyperlink"/>
    <w:rPr>
      <w:color w:val="000080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qFormat/>
    <w:pPr/>
    <w:rPr/>
  </w:style>
  <w:style w:type="paragraph" w:styleId="TOC1">
    <w:name w:val="toc 1"/>
    <w:basedOn w:val="Normal"/>
    <w:pPr/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General</Template>
  <TotalTime>1</TotalTime>
  <Application>LibreOffice/26.2.4.1$Windows_X86_64 LibreOffice_project/1a563c585d9fd784842a5a6101a714090c4fd0fd</Application>
  <AppVersion>15.0000</AppVersion>
  <Pages>1</Pages>
  <Words>21</Words>
  <Characters>234</Characters>
  <CharactersWithSpaces>249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2026-07-08T19:32:49Z</dcterms:created>
  <dc:creator/>
  <dc:description/>
  <dc:language>de-DE</dc:language>
  <cp:lastModifiedBy/>
  <dcterms:modified xsi:type="dcterms:W3CDTF">2026-07-08T19:34:40Z</dcterms:modified>
  <cp:revision>2</cp:revision>
  <dc:subject/>
  <dc:title>Plantilla General</dc:title>
</cp:coreProperties>
</file>